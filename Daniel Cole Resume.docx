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521"/>
        <w:tblW w:w="4949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1939"/>
        <w:gridCol w:w="720"/>
        <w:gridCol w:w="7483"/>
      </w:tblGrid>
      <w:tr w:rsidR="00647A4B" w14:paraId="1AC2CB0F" w14:textId="77777777" w:rsidTr="00542D3F">
        <w:trPr>
          <w:trHeight w:val="993"/>
        </w:trPr>
        <w:tc>
          <w:tcPr>
            <w:tcW w:w="2790" w:type="dxa"/>
            <w:gridSpan w:val="2"/>
            <w:vAlign w:val="center"/>
          </w:tcPr>
          <w:p w14:paraId="21DF0FC7" w14:textId="77777777" w:rsidR="00647A4B" w:rsidRDefault="00735D93" w:rsidP="00542D3F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876EBB1" wp14:editId="7D043289">
                  <wp:extent cx="1488558" cy="1910664"/>
                  <wp:effectExtent l="19050" t="19050" r="16510" b="139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dult-beard-boy-220453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485" cy="1936242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 w:val="restart"/>
          </w:tcPr>
          <w:p w14:paraId="056CF95F" w14:textId="77777777" w:rsidR="00647A4B" w:rsidRDefault="00647A4B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 w:val="restart"/>
          </w:tcPr>
          <w:p w14:paraId="650B1DFC" w14:textId="7E3FF5FC" w:rsidR="006825EC" w:rsidRPr="006825EC" w:rsidRDefault="00CD74BB" w:rsidP="0088752C">
            <w:pPr>
              <w:pStyle w:val="Title"/>
            </w:pPr>
            <w:r>
              <w:t>Daniel Cole</w:t>
            </w:r>
          </w:p>
          <w:p w14:paraId="68DFE3D5" w14:textId="1F775966" w:rsidR="00CD74BB" w:rsidRDefault="0088145A" w:rsidP="00542D3F">
            <w:pPr>
              <w:pStyle w:val="Heading1"/>
            </w:pPr>
            <w:r>
              <w:t>OBJECTIVE</w:t>
            </w:r>
          </w:p>
          <w:p w14:paraId="291C1C64" w14:textId="1AE64FB5" w:rsidR="00796A39" w:rsidRPr="0088752C" w:rsidRDefault="0088145A" w:rsidP="00542D3F">
            <w:pPr>
              <w:rPr>
                <w:rFonts w:cstheme="minorHAnsi"/>
                <w:sz w:val="24"/>
              </w:rPr>
            </w:pPr>
            <w:r w:rsidRPr="0088752C">
              <w:rPr>
                <w:rFonts w:cstheme="minorHAnsi"/>
                <w:sz w:val="24"/>
              </w:rPr>
              <w:t xml:space="preserve">I’m a </w:t>
            </w:r>
            <w:r w:rsidR="006825EC" w:rsidRPr="0088752C">
              <w:rPr>
                <w:rFonts w:cstheme="minorHAnsi"/>
                <w:b/>
                <w:color w:val="000000" w:themeColor="text1"/>
                <w:sz w:val="24"/>
              </w:rPr>
              <w:t>junior front end developer</w:t>
            </w:r>
            <w:r w:rsidR="00337FDF">
              <w:rPr>
                <w:rFonts w:cstheme="minorHAnsi"/>
                <w:b/>
                <w:color w:val="000000" w:themeColor="text1"/>
                <w:sz w:val="24"/>
              </w:rPr>
              <w:t xml:space="preserve"> </w:t>
            </w:r>
            <w:r w:rsidR="00337FDF">
              <w:rPr>
                <w:rFonts w:cstheme="minorHAnsi"/>
                <w:color w:val="000000" w:themeColor="text1"/>
                <w:sz w:val="24"/>
              </w:rPr>
              <w:t>interested in engaging and ethical design. Currently, I’m</w:t>
            </w:r>
            <w:r w:rsidR="006825EC" w:rsidRPr="0088752C">
              <w:rPr>
                <w:rFonts w:cstheme="minorHAnsi"/>
                <w:color w:val="000000" w:themeColor="text1"/>
                <w:sz w:val="24"/>
              </w:rPr>
              <w:t xml:space="preserve"> </w:t>
            </w:r>
            <w:r w:rsidR="00337FDF">
              <w:rPr>
                <w:rFonts w:cstheme="minorHAnsi"/>
                <w:sz w:val="24"/>
              </w:rPr>
              <w:t>looking for a place where I can help similarly minded folks get their projects up and running.</w:t>
            </w:r>
          </w:p>
          <w:p w14:paraId="36D1AB28" w14:textId="0124D750" w:rsidR="00067115" w:rsidRDefault="00796A39" w:rsidP="00067115">
            <w:pPr>
              <w:pStyle w:val="Heading1"/>
            </w:pPr>
            <w:r>
              <w:t>Programming</w:t>
            </w:r>
            <w:r w:rsidR="0063758E">
              <w:t xml:space="preserve"> </w:t>
            </w:r>
          </w:p>
          <w:p w14:paraId="7D64D2F4" w14:textId="4B689B83" w:rsidR="00067115" w:rsidRPr="00067115" w:rsidRDefault="00067115" w:rsidP="00067115">
            <w:r>
              <w:t>(For more, check out my webpage on the left)</w:t>
            </w:r>
          </w:p>
          <w:p w14:paraId="7DEE3C8B" w14:textId="47E0435F" w:rsidR="00796A39" w:rsidRDefault="00BF2992" w:rsidP="00BF29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Primary front end experience</w:t>
            </w:r>
            <w:r w:rsidR="00796A39">
              <w:rPr>
                <w:b/>
                <w:sz w:val="24"/>
                <w:szCs w:val="24"/>
              </w:rPr>
              <w:t xml:space="preserve">: </w:t>
            </w:r>
            <w:r w:rsidR="00796A39" w:rsidRPr="00BF2992">
              <w:t xml:space="preserve">HTML, CSS, </w:t>
            </w:r>
            <w:r w:rsidRPr="00BF2992">
              <w:t>Javascript, SCSS, AJAX</w:t>
            </w:r>
          </w:p>
          <w:p w14:paraId="26F74B3A" w14:textId="71B54B04" w:rsidR="00BF2992" w:rsidRDefault="00BF2992" w:rsidP="00BF29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Some experience with: </w:t>
            </w:r>
            <w:r w:rsidRPr="00BF2992">
              <w:t>Adobe Illustrator, Bootstrap, React, JQuery, Wordpress</w:t>
            </w:r>
          </w:p>
          <w:p w14:paraId="79B432E6" w14:textId="408D8CFF" w:rsidR="00BF2992" w:rsidRDefault="00BF2992" w:rsidP="00BF29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Other programming experience: </w:t>
            </w:r>
            <w:r w:rsidRPr="00BF2992">
              <w:rPr>
                <w:sz w:val="24"/>
                <w:szCs w:val="24"/>
              </w:rPr>
              <w:t>C#, Java, C++,</w:t>
            </w:r>
          </w:p>
          <w:p w14:paraId="5510CFF3" w14:textId="6C96292B" w:rsidR="00796A39" w:rsidRPr="0088752C" w:rsidRDefault="00BF2992" w:rsidP="0088752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Data: </w:t>
            </w:r>
            <w:r w:rsidRPr="00BF2992">
              <w:rPr>
                <w:sz w:val="24"/>
                <w:szCs w:val="24"/>
              </w:rPr>
              <w:t>Oracle 11g, SQL, JSON</w:t>
            </w:r>
          </w:p>
          <w:p w14:paraId="0E89657C" w14:textId="523767E7" w:rsidR="00647A4B" w:rsidRDefault="006825EC" w:rsidP="00542D3F">
            <w:pPr>
              <w:pStyle w:val="Heading1"/>
            </w:pPr>
            <w:r>
              <w:t xml:space="preserve">Work </w:t>
            </w:r>
            <w:r w:rsidR="00647A4B" w:rsidRPr="000F7D04">
              <w:t>Experienc</w:t>
            </w:r>
            <w:r w:rsidR="0088145A">
              <w:t>E</w:t>
            </w:r>
          </w:p>
          <w:p w14:paraId="23B3310E" w14:textId="5C0A179F" w:rsidR="00796A39" w:rsidRPr="00796A39" w:rsidRDefault="00566B5F" w:rsidP="00796A39">
            <w:pPr>
              <w:pStyle w:val="Heading2"/>
              <w:rPr>
                <w:sz w:val="24"/>
                <w:szCs w:val="24"/>
              </w:rPr>
            </w:pPr>
            <w:r w:rsidRPr="00796A39">
              <w:rPr>
                <w:sz w:val="24"/>
                <w:szCs w:val="24"/>
              </w:rPr>
              <w:t xml:space="preserve">Web Designer </w:t>
            </w:r>
            <w:r w:rsidR="00777209" w:rsidRPr="00796A39">
              <w:rPr>
                <w:sz w:val="24"/>
                <w:szCs w:val="24"/>
              </w:rPr>
              <w:t>• Give Back Memphis</w:t>
            </w:r>
            <w:r w:rsidR="00796A39" w:rsidRPr="00796A39">
              <w:rPr>
                <w:sz w:val="24"/>
                <w:szCs w:val="24"/>
              </w:rPr>
              <w:t xml:space="preserve"> •</w:t>
            </w:r>
            <w:r w:rsidR="00796A39" w:rsidRPr="00796A39">
              <w:rPr>
                <w:b w:val="0"/>
                <w:sz w:val="24"/>
                <w:szCs w:val="24"/>
              </w:rPr>
              <w:t xml:space="preserve"> </w:t>
            </w:r>
            <w:r w:rsidR="00796A39" w:rsidRPr="00796A39">
              <w:rPr>
                <w:sz w:val="24"/>
                <w:szCs w:val="24"/>
              </w:rPr>
              <w:t>1/18-2/18</w:t>
            </w:r>
          </w:p>
          <w:p w14:paraId="0B90ECFC" w14:textId="10252EAD" w:rsidR="00566B5F" w:rsidRPr="00796A39" w:rsidRDefault="00796A39" w:rsidP="00542D3F">
            <w:pPr>
              <w:rPr>
                <w:b/>
              </w:rPr>
            </w:pPr>
            <w:r>
              <w:t>F</w:t>
            </w:r>
            <w:r w:rsidR="00777209">
              <w:t>or this local nonprofit, I did UX, designed and deployed a Wordpress site according to their specifications.</w:t>
            </w:r>
            <w:r>
              <w:t xml:space="preserve"> This was a pro-bono learning experience.</w:t>
            </w:r>
          </w:p>
          <w:p w14:paraId="50994497" w14:textId="63E43EC9" w:rsidR="00647A4B" w:rsidRPr="00796A39" w:rsidRDefault="00A33CA4" w:rsidP="00796A39">
            <w:pPr>
              <w:pStyle w:val="Heading2"/>
              <w:rPr>
                <w:sz w:val="24"/>
                <w:szCs w:val="24"/>
              </w:rPr>
            </w:pPr>
            <w:r w:rsidRPr="00796A39">
              <w:rPr>
                <w:sz w:val="24"/>
                <w:szCs w:val="24"/>
              </w:rPr>
              <w:t>Group Organizer and Web</w:t>
            </w:r>
            <w:r w:rsidR="00647A4B" w:rsidRPr="00796A39">
              <w:rPr>
                <w:sz w:val="24"/>
                <w:szCs w:val="24"/>
              </w:rPr>
              <w:t xml:space="preserve"> </w:t>
            </w:r>
            <w:r w:rsidRPr="00796A39">
              <w:rPr>
                <w:sz w:val="24"/>
                <w:szCs w:val="24"/>
              </w:rPr>
              <w:t xml:space="preserve">Administrator </w:t>
            </w:r>
            <w:r w:rsidR="00647A4B" w:rsidRPr="00796A39">
              <w:rPr>
                <w:sz w:val="24"/>
                <w:szCs w:val="24"/>
              </w:rPr>
              <w:t xml:space="preserve">• </w:t>
            </w:r>
            <w:r w:rsidRPr="00796A39">
              <w:rPr>
                <w:sz w:val="24"/>
                <w:szCs w:val="24"/>
              </w:rPr>
              <w:t>Partially Examined Life: A Philosophy Podcast and Blog</w:t>
            </w:r>
            <w:r w:rsidR="006825EC" w:rsidRPr="00796A39">
              <w:rPr>
                <w:b w:val="0"/>
                <w:sz w:val="24"/>
                <w:szCs w:val="24"/>
              </w:rPr>
              <w:t xml:space="preserve"> • </w:t>
            </w:r>
            <w:r w:rsidR="006825EC" w:rsidRPr="00796A39">
              <w:rPr>
                <w:sz w:val="24"/>
                <w:szCs w:val="24"/>
              </w:rPr>
              <w:t>6/14–8/15</w:t>
            </w:r>
          </w:p>
          <w:p w14:paraId="53075ADA" w14:textId="28F5411F" w:rsidR="000D13C9" w:rsidRDefault="000D13C9" w:rsidP="00542D3F">
            <w:r>
              <w:t>I contributed to success of this highly popular podcast and website</w:t>
            </w:r>
            <w:r w:rsidR="00566B5F">
              <w:t xml:space="preserve"> by:</w:t>
            </w:r>
          </w:p>
          <w:p w14:paraId="1E8239B0" w14:textId="0E86AA02" w:rsidR="00566B5F" w:rsidRDefault="00566B5F" w:rsidP="00542D3F">
            <w:pPr>
              <w:pStyle w:val="ListParagraph"/>
              <w:numPr>
                <w:ilvl w:val="0"/>
                <w:numId w:val="10"/>
              </w:numPr>
            </w:pPr>
            <w:r w:rsidRPr="006825EC">
              <w:rPr>
                <w:b/>
              </w:rPr>
              <w:t>COMMUNICATION</w:t>
            </w:r>
            <w:r>
              <w:t xml:space="preserve">: Writing newsletters, </w:t>
            </w:r>
            <w:r w:rsidR="0088752C">
              <w:t>fixing</w:t>
            </w:r>
            <w:r>
              <w:t xml:space="preserve"> usability issues</w:t>
            </w:r>
            <w:r w:rsidR="00157CBC">
              <w:t xml:space="preserve">, </w:t>
            </w:r>
            <w:r>
              <w:t xml:space="preserve">member </w:t>
            </w:r>
            <w:r w:rsidR="00157CBC">
              <w:t>Q&amp;A</w:t>
            </w:r>
          </w:p>
          <w:p w14:paraId="3EB986D0" w14:textId="3500A68D" w:rsidR="00566B5F" w:rsidRDefault="00566B5F" w:rsidP="00542D3F">
            <w:pPr>
              <w:pStyle w:val="ListParagraph"/>
              <w:numPr>
                <w:ilvl w:val="0"/>
                <w:numId w:val="10"/>
              </w:numPr>
            </w:pPr>
            <w:r w:rsidRPr="006825EC">
              <w:rPr>
                <w:b/>
              </w:rPr>
              <w:t>ORGANIZATION</w:t>
            </w:r>
            <w:r>
              <w:t>: Coordinating google hangouts and forum activity</w:t>
            </w:r>
          </w:p>
          <w:p w14:paraId="750243D0" w14:textId="261D9720" w:rsidR="00566B5F" w:rsidRPr="000D13C9" w:rsidRDefault="00566B5F" w:rsidP="00542D3F">
            <w:pPr>
              <w:pStyle w:val="ListParagraph"/>
              <w:numPr>
                <w:ilvl w:val="0"/>
                <w:numId w:val="10"/>
              </w:numPr>
            </w:pPr>
            <w:r w:rsidRPr="006825EC">
              <w:rPr>
                <w:b/>
              </w:rPr>
              <w:t>SITE</w:t>
            </w:r>
            <w:r>
              <w:t xml:space="preserve"> </w:t>
            </w:r>
            <w:r w:rsidRPr="006825EC">
              <w:rPr>
                <w:b/>
              </w:rPr>
              <w:t>IMPROVEMENT</w:t>
            </w:r>
            <w:r>
              <w:t xml:space="preserve">: </w:t>
            </w:r>
            <w:r w:rsidR="00157CBC">
              <w:t>S</w:t>
            </w:r>
            <w:r>
              <w:t xml:space="preserve">uggesting </w:t>
            </w:r>
            <w:r w:rsidR="00157CBC">
              <w:t>changes</w:t>
            </w:r>
            <w:r>
              <w:t xml:space="preserve"> </w:t>
            </w:r>
            <w:r w:rsidR="00157CBC">
              <w:t xml:space="preserve">to </w:t>
            </w:r>
            <w:r>
              <w:t xml:space="preserve">the site’s social media </w:t>
            </w:r>
            <w:r w:rsidR="00157CBC">
              <w:t>design</w:t>
            </w:r>
          </w:p>
          <w:p w14:paraId="43502A45" w14:textId="77777777" w:rsidR="006825EC" w:rsidRDefault="006825EC" w:rsidP="006825EC">
            <w:pPr>
              <w:pStyle w:val="Heading2"/>
              <w:rPr>
                <w:sz w:val="24"/>
                <w:szCs w:val="24"/>
              </w:rPr>
            </w:pPr>
          </w:p>
          <w:p w14:paraId="6729EEE7" w14:textId="7E81A378" w:rsidR="00647A4B" w:rsidRPr="006825EC" w:rsidRDefault="000D13C9" w:rsidP="006825EC">
            <w:pPr>
              <w:pStyle w:val="Heading2"/>
              <w:rPr>
                <w:sz w:val="24"/>
                <w:szCs w:val="24"/>
              </w:rPr>
            </w:pPr>
            <w:r w:rsidRPr="006825EC">
              <w:rPr>
                <w:sz w:val="24"/>
                <w:szCs w:val="24"/>
              </w:rPr>
              <w:t>Owner</w:t>
            </w:r>
            <w:r w:rsidR="00F51250" w:rsidRPr="006825EC">
              <w:rPr>
                <w:sz w:val="24"/>
                <w:szCs w:val="24"/>
              </w:rPr>
              <w:t xml:space="preserve"> </w:t>
            </w:r>
            <w:r w:rsidR="00647A4B" w:rsidRPr="006825EC">
              <w:rPr>
                <w:rStyle w:val="Strong"/>
                <w:color w:val="auto"/>
                <w:sz w:val="24"/>
                <w:szCs w:val="24"/>
              </w:rPr>
              <w:t>•</w:t>
            </w:r>
            <w:r w:rsidR="00647A4B" w:rsidRPr="006825EC">
              <w:rPr>
                <w:sz w:val="24"/>
                <w:szCs w:val="24"/>
              </w:rPr>
              <w:t xml:space="preserve"> </w:t>
            </w:r>
            <w:r w:rsidRPr="006825EC">
              <w:rPr>
                <w:sz w:val="24"/>
                <w:szCs w:val="24"/>
              </w:rPr>
              <w:t>Stone-Cole Cleaning</w:t>
            </w:r>
            <w:r w:rsidR="006825EC">
              <w:rPr>
                <w:b w:val="0"/>
                <w:sz w:val="24"/>
                <w:szCs w:val="24"/>
              </w:rPr>
              <w:t xml:space="preserve"> </w:t>
            </w:r>
            <w:r w:rsidR="006825EC" w:rsidRPr="006825EC">
              <w:rPr>
                <w:rStyle w:val="Strong"/>
                <w:color w:val="auto"/>
                <w:sz w:val="24"/>
                <w:szCs w:val="24"/>
              </w:rPr>
              <w:t>•</w:t>
            </w:r>
            <w:r w:rsidR="006825EC" w:rsidRPr="006825EC">
              <w:rPr>
                <w:sz w:val="24"/>
                <w:szCs w:val="24"/>
              </w:rPr>
              <w:t xml:space="preserve"> 3/08–PRESENT</w:t>
            </w:r>
          </w:p>
          <w:p w14:paraId="58E3CAF2" w14:textId="1D1FC66C" w:rsidR="00566B5F" w:rsidRDefault="00566B5F" w:rsidP="00542D3F">
            <w:r>
              <w:t>I own and operate a house cleaning business</w:t>
            </w:r>
            <w:r w:rsidR="00157CBC">
              <w:t xml:space="preserve">. </w:t>
            </w:r>
            <w:r>
              <w:t xml:space="preserve">I </w:t>
            </w:r>
            <w:r w:rsidR="00157CBC">
              <w:t>bring in and keep the clients, as well as</w:t>
            </w:r>
            <w:r w:rsidR="00EF48C9">
              <w:t xml:space="preserve"> </w:t>
            </w:r>
            <w:r>
              <w:t xml:space="preserve">handle scheduling, accounting and </w:t>
            </w:r>
            <w:r w:rsidR="00EF48C9">
              <w:t>the occasional hire</w:t>
            </w:r>
            <w:r>
              <w:t xml:space="preserve">. </w:t>
            </w:r>
          </w:p>
          <w:p w14:paraId="10715D99" w14:textId="77777777" w:rsidR="00647A4B" w:rsidRDefault="00647A4B" w:rsidP="00542D3F">
            <w:pPr>
              <w:pStyle w:val="Heading1"/>
            </w:pPr>
            <w:r w:rsidRPr="000F7D04">
              <w:t>Education</w:t>
            </w:r>
          </w:p>
          <w:p w14:paraId="68206184" w14:textId="6A9BDC5C" w:rsidR="00647A4B" w:rsidRPr="00F51250" w:rsidRDefault="0005327A" w:rsidP="00542D3F">
            <w:pPr>
              <w:pStyle w:val="Heading2"/>
            </w:pPr>
            <w:r>
              <w:t xml:space="preserve">Associate of Applied Science </w:t>
            </w:r>
            <w:r w:rsidRPr="000D13C9">
              <w:rPr>
                <w:b w:val="0"/>
              </w:rPr>
              <w:t>•</w:t>
            </w:r>
            <w:r w:rsidR="00542D3F">
              <w:rPr>
                <w:b w:val="0"/>
              </w:rPr>
              <w:t xml:space="preserve"> </w:t>
            </w:r>
            <w:r w:rsidR="00542D3F" w:rsidRPr="00542D3F">
              <w:t xml:space="preserve">12/17 </w:t>
            </w:r>
            <w:r w:rsidR="00542D3F" w:rsidRPr="000D13C9">
              <w:rPr>
                <w:b w:val="0"/>
              </w:rPr>
              <w:t>•</w:t>
            </w:r>
            <w:r w:rsidR="00542D3F">
              <w:rPr>
                <w:b w:val="0"/>
              </w:rPr>
              <w:t xml:space="preserve"> </w:t>
            </w:r>
            <w:r w:rsidR="00157CBC">
              <w:t xml:space="preserve">Southwest Tennessee Community College </w:t>
            </w:r>
            <w:r w:rsidRPr="000D13C9">
              <w:rPr>
                <w:b w:val="0"/>
              </w:rPr>
              <w:t xml:space="preserve">• </w:t>
            </w:r>
            <w:r w:rsidR="00157CBC">
              <w:t>5983 Macon Cove</w:t>
            </w:r>
            <w:r>
              <w:t>,</w:t>
            </w:r>
            <w:r w:rsidR="00157CBC">
              <w:t xml:space="preserve"> </w:t>
            </w:r>
            <w:r>
              <w:t>Memphis TN (901) 333-5000</w:t>
            </w:r>
          </w:p>
          <w:p w14:paraId="3D49E1DD" w14:textId="7EF31239" w:rsidR="00647A4B" w:rsidRDefault="0005327A" w:rsidP="00542D3F">
            <w:pPr>
              <w:pStyle w:val="ListBullet"/>
              <w:numPr>
                <w:ilvl w:val="0"/>
                <w:numId w:val="13"/>
              </w:numPr>
            </w:pPr>
            <w:r>
              <w:t>Major: Information Technology</w:t>
            </w:r>
          </w:p>
          <w:p w14:paraId="4E0F22B2" w14:textId="5D0B5DA0" w:rsidR="0005327A" w:rsidRDefault="0005327A" w:rsidP="00542D3F">
            <w:pPr>
              <w:pStyle w:val="ListBullet"/>
              <w:numPr>
                <w:ilvl w:val="0"/>
                <w:numId w:val="13"/>
              </w:numPr>
            </w:pPr>
            <w:r>
              <w:t>Concentration: Application Development Programming</w:t>
            </w:r>
          </w:p>
          <w:p w14:paraId="18139E8A" w14:textId="001B7737" w:rsidR="0005327A" w:rsidRDefault="0005327A" w:rsidP="00542D3F">
            <w:pPr>
              <w:pStyle w:val="ListBullet"/>
              <w:numPr>
                <w:ilvl w:val="0"/>
                <w:numId w:val="13"/>
              </w:numPr>
            </w:pPr>
            <w:r>
              <w:t>GPA: 3.90</w:t>
            </w:r>
          </w:p>
          <w:p w14:paraId="6BB7021A" w14:textId="77777777" w:rsidR="00647A4B" w:rsidRDefault="00647A4B" w:rsidP="00542D3F">
            <w:pPr>
              <w:pStyle w:val="Heading1"/>
            </w:pPr>
            <w:r w:rsidRPr="000F7D04">
              <w:lastRenderedPageBreak/>
              <w:t>References</w:t>
            </w:r>
          </w:p>
          <w:p w14:paraId="66D88067" w14:textId="21EEB89A" w:rsidR="00647A4B" w:rsidRPr="00590471" w:rsidRDefault="00A33CA4" w:rsidP="00542D3F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 xml:space="preserve">Though I’m applying for my first position as a developer, I have run a successful business for over 10 years. Upon request, I can provide many references to my work ethic, reliability and personability. </w:t>
            </w:r>
          </w:p>
        </w:tc>
        <w:bookmarkStart w:id="0" w:name="_GoBack"/>
        <w:bookmarkEnd w:id="0"/>
      </w:tr>
      <w:tr w:rsidR="00F51250" w14:paraId="70A85C6F" w14:textId="77777777" w:rsidTr="00542D3F">
        <w:trPr>
          <w:trHeight w:val="737"/>
        </w:trPr>
        <w:tc>
          <w:tcPr>
            <w:tcW w:w="2790" w:type="dxa"/>
            <w:gridSpan w:val="2"/>
            <w:tcMar>
              <w:left w:w="0" w:type="dxa"/>
              <w:right w:w="0" w:type="dxa"/>
            </w:tcMar>
          </w:tcPr>
          <w:p w14:paraId="3DF4B78C" w14:textId="77777777" w:rsidR="00F51250" w:rsidRDefault="00F51250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0" w:type="dxa"/>
            <w:vMerge/>
            <w:tcBorders>
              <w:bottom w:val="nil"/>
            </w:tcBorders>
          </w:tcPr>
          <w:p w14:paraId="70323911" w14:textId="77777777" w:rsidR="00F51250" w:rsidRDefault="00F51250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  <w:tcBorders>
              <w:bottom w:val="nil"/>
            </w:tcBorders>
          </w:tcPr>
          <w:p w14:paraId="51C43EC1" w14:textId="77777777" w:rsidR="00F51250" w:rsidRPr="00222466" w:rsidRDefault="00F51250" w:rsidP="00542D3F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14:paraId="22D383CB" w14:textId="77777777" w:rsidTr="00542D3F">
        <w:trPr>
          <w:trHeight w:val="543"/>
        </w:trPr>
        <w:tc>
          <w:tcPr>
            <w:tcW w:w="851" w:type="dxa"/>
            <w:vAlign w:val="center"/>
          </w:tcPr>
          <w:p w14:paraId="05EF04DD" w14:textId="77777777" w:rsidR="00071E84" w:rsidRPr="00222466" w:rsidRDefault="00071E84" w:rsidP="00542D3F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6EDB4B4" wp14:editId="183A55E1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  <w:vAlign w:val="center"/>
          </w:tcPr>
          <w:p w14:paraId="3D9A538C" w14:textId="6FAA1A7D" w:rsidR="00071E84" w:rsidRPr="00071E84" w:rsidRDefault="00CD74BB" w:rsidP="00542D3F">
            <w:pPr>
              <w:pStyle w:val="Information"/>
            </w:pPr>
            <w:r>
              <w:t>6959 Doefield Trail</w:t>
            </w:r>
          </w:p>
          <w:p w14:paraId="648403B7" w14:textId="523E9C6A" w:rsidR="00071E84" w:rsidRPr="00071E84" w:rsidRDefault="00CD74BB" w:rsidP="00542D3F">
            <w:pPr>
              <w:pStyle w:val="Information"/>
            </w:pPr>
            <w:r>
              <w:t>Bartlett, TN 38135</w:t>
            </w:r>
          </w:p>
        </w:tc>
        <w:tc>
          <w:tcPr>
            <w:tcW w:w="720" w:type="dxa"/>
            <w:vMerge/>
          </w:tcPr>
          <w:p w14:paraId="378F65DD" w14:textId="77777777" w:rsidR="00071E84" w:rsidRDefault="00071E84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134395B9" w14:textId="77777777" w:rsidR="00071E84" w:rsidRDefault="00071E84" w:rsidP="00542D3F">
            <w:pPr>
              <w:pStyle w:val="Heading1"/>
            </w:pPr>
          </w:p>
        </w:tc>
      </w:tr>
      <w:tr w:rsidR="00647A4B" w14:paraId="377D56DD" w14:textId="77777777" w:rsidTr="00542D3F">
        <w:trPr>
          <w:trHeight w:val="183"/>
        </w:trPr>
        <w:tc>
          <w:tcPr>
            <w:tcW w:w="2790" w:type="dxa"/>
            <w:gridSpan w:val="2"/>
            <w:vAlign w:val="center"/>
          </w:tcPr>
          <w:p w14:paraId="2773D552" w14:textId="77777777" w:rsidR="00647A4B" w:rsidRDefault="00647A4B" w:rsidP="00542D3F">
            <w:pPr>
              <w:pStyle w:val="NoSpacing"/>
            </w:pPr>
          </w:p>
        </w:tc>
        <w:tc>
          <w:tcPr>
            <w:tcW w:w="720" w:type="dxa"/>
            <w:vMerge/>
          </w:tcPr>
          <w:p w14:paraId="21CB64B6" w14:textId="77777777" w:rsidR="00647A4B" w:rsidRDefault="00647A4B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12E35D42" w14:textId="77777777" w:rsidR="00647A4B" w:rsidRDefault="00647A4B" w:rsidP="00542D3F">
            <w:pPr>
              <w:pStyle w:val="Heading1"/>
            </w:pPr>
          </w:p>
        </w:tc>
      </w:tr>
      <w:tr w:rsidR="00071E84" w14:paraId="1EF9FC60" w14:textId="77777777" w:rsidTr="00542D3F">
        <w:trPr>
          <w:trHeight w:val="624"/>
        </w:trPr>
        <w:tc>
          <w:tcPr>
            <w:tcW w:w="851" w:type="dxa"/>
            <w:vAlign w:val="center"/>
          </w:tcPr>
          <w:p w14:paraId="5E7A245D" w14:textId="77777777" w:rsidR="00071E84" w:rsidRPr="00222466" w:rsidRDefault="00071E84" w:rsidP="00542D3F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10FD4F37" wp14:editId="60D4A67A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  <w:vAlign w:val="center"/>
          </w:tcPr>
          <w:p w14:paraId="0ED1F9F3" w14:textId="096CC829" w:rsidR="00071E84" w:rsidRPr="00222466" w:rsidRDefault="00CD74BB" w:rsidP="00542D3F">
            <w:pPr>
              <w:pStyle w:val="Information"/>
            </w:pPr>
            <w:r>
              <w:t>(901) 949-5261</w:t>
            </w:r>
          </w:p>
        </w:tc>
        <w:tc>
          <w:tcPr>
            <w:tcW w:w="720" w:type="dxa"/>
            <w:vMerge/>
          </w:tcPr>
          <w:p w14:paraId="286EA3EA" w14:textId="77777777" w:rsidR="00071E84" w:rsidRDefault="00071E84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37930A2C" w14:textId="77777777" w:rsidR="00071E84" w:rsidRDefault="00071E84" w:rsidP="00542D3F">
            <w:pPr>
              <w:pStyle w:val="Heading1"/>
            </w:pPr>
          </w:p>
        </w:tc>
      </w:tr>
      <w:tr w:rsidR="00647A4B" w14:paraId="19B11077" w14:textId="77777777" w:rsidTr="00542D3F">
        <w:trPr>
          <w:trHeight w:val="183"/>
        </w:trPr>
        <w:tc>
          <w:tcPr>
            <w:tcW w:w="2790" w:type="dxa"/>
            <w:gridSpan w:val="2"/>
            <w:vAlign w:val="center"/>
          </w:tcPr>
          <w:p w14:paraId="77539FCD" w14:textId="77777777" w:rsidR="00647A4B" w:rsidRDefault="00647A4B" w:rsidP="00542D3F">
            <w:pPr>
              <w:pStyle w:val="NoSpacing"/>
            </w:pPr>
          </w:p>
        </w:tc>
        <w:tc>
          <w:tcPr>
            <w:tcW w:w="720" w:type="dxa"/>
            <w:vMerge/>
          </w:tcPr>
          <w:p w14:paraId="5E266CC3" w14:textId="77777777" w:rsidR="00647A4B" w:rsidRDefault="00647A4B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03276742" w14:textId="77777777" w:rsidR="00647A4B" w:rsidRDefault="00647A4B" w:rsidP="00542D3F">
            <w:pPr>
              <w:pStyle w:val="Heading1"/>
            </w:pPr>
          </w:p>
        </w:tc>
      </w:tr>
      <w:tr w:rsidR="00071E84" w14:paraId="1A177827" w14:textId="77777777" w:rsidTr="00542D3F">
        <w:trPr>
          <w:trHeight w:val="633"/>
        </w:trPr>
        <w:tc>
          <w:tcPr>
            <w:tcW w:w="851" w:type="dxa"/>
            <w:vAlign w:val="center"/>
          </w:tcPr>
          <w:p w14:paraId="38D175A2" w14:textId="77777777" w:rsidR="00071E84" w:rsidRPr="00222466" w:rsidRDefault="00071E84" w:rsidP="00542D3F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59038AAF" wp14:editId="77EC38C8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  <w:vAlign w:val="center"/>
          </w:tcPr>
          <w:p w14:paraId="569A8E82" w14:textId="4880BB4D" w:rsidR="00071E84" w:rsidRPr="00222466" w:rsidRDefault="00CD74BB" w:rsidP="00542D3F">
            <w:pPr>
              <w:pStyle w:val="Information"/>
            </w:pPr>
            <w:r>
              <w:t>dancole@zoho.com</w:t>
            </w:r>
          </w:p>
        </w:tc>
        <w:tc>
          <w:tcPr>
            <w:tcW w:w="720" w:type="dxa"/>
            <w:vMerge/>
          </w:tcPr>
          <w:p w14:paraId="0259F616" w14:textId="77777777" w:rsidR="00071E84" w:rsidRDefault="00071E84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504249D6" w14:textId="77777777" w:rsidR="00071E84" w:rsidRDefault="00071E84" w:rsidP="00542D3F">
            <w:pPr>
              <w:pStyle w:val="Heading1"/>
            </w:pPr>
          </w:p>
        </w:tc>
      </w:tr>
      <w:tr w:rsidR="00647A4B" w14:paraId="42DC51DC" w14:textId="77777777" w:rsidTr="00542D3F">
        <w:trPr>
          <w:trHeight w:val="57"/>
        </w:trPr>
        <w:tc>
          <w:tcPr>
            <w:tcW w:w="2790" w:type="dxa"/>
            <w:gridSpan w:val="2"/>
            <w:vAlign w:val="center"/>
          </w:tcPr>
          <w:p w14:paraId="11693FBF" w14:textId="77777777" w:rsidR="00647A4B" w:rsidRDefault="00647A4B" w:rsidP="00542D3F">
            <w:pPr>
              <w:pStyle w:val="NoSpacing"/>
            </w:pPr>
          </w:p>
        </w:tc>
        <w:tc>
          <w:tcPr>
            <w:tcW w:w="720" w:type="dxa"/>
            <w:vMerge/>
          </w:tcPr>
          <w:p w14:paraId="0DBF321F" w14:textId="77777777" w:rsidR="00647A4B" w:rsidRDefault="00647A4B" w:rsidP="00542D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7AF2776C" w14:textId="77777777" w:rsidR="00647A4B" w:rsidRDefault="00647A4B" w:rsidP="00542D3F">
            <w:pPr>
              <w:pStyle w:val="Heading1"/>
            </w:pPr>
          </w:p>
        </w:tc>
      </w:tr>
      <w:tr w:rsidR="00071E84" w14:paraId="2D4FDCC0" w14:textId="77777777" w:rsidTr="00542D3F">
        <w:trPr>
          <w:trHeight w:val="633"/>
        </w:trPr>
        <w:tc>
          <w:tcPr>
            <w:tcW w:w="851" w:type="dxa"/>
            <w:vAlign w:val="center"/>
          </w:tcPr>
          <w:p w14:paraId="193D46DB" w14:textId="77777777" w:rsidR="00071E84" w:rsidRPr="00222466" w:rsidRDefault="00071E84" w:rsidP="00542D3F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3C4B4F5C" wp14:editId="0C7E1214">
                  <wp:extent cx="394335" cy="394335"/>
                  <wp:effectExtent l="0" t="0" r="0" b="5715"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  <w:vAlign w:val="center"/>
          </w:tcPr>
          <w:p w14:paraId="5ED4028B" w14:textId="46002116" w:rsidR="00071E84" w:rsidRPr="00222466" w:rsidRDefault="000D13C9" w:rsidP="00542D3F">
            <w:pPr>
              <w:pStyle w:val="Information"/>
            </w:pPr>
            <w:r w:rsidRPr="000D13C9">
              <w:t>https://dandc11.github.io/</w:t>
            </w:r>
          </w:p>
        </w:tc>
        <w:tc>
          <w:tcPr>
            <w:tcW w:w="720" w:type="dxa"/>
            <w:vMerge/>
          </w:tcPr>
          <w:p w14:paraId="0672772D" w14:textId="77777777" w:rsidR="00071E84" w:rsidRDefault="00071E84" w:rsidP="00542D3F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7483" w:type="dxa"/>
            <w:vMerge/>
          </w:tcPr>
          <w:p w14:paraId="7052A34E" w14:textId="77777777" w:rsidR="00071E84" w:rsidRDefault="00071E84" w:rsidP="00542D3F">
            <w:pPr>
              <w:pStyle w:val="Heading1"/>
            </w:pPr>
          </w:p>
        </w:tc>
      </w:tr>
      <w:tr w:rsidR="00647A4B" w14:paraId="11D2B063" w14:textId="77777777" w:rsidTr="00542D3F">
        <w:trPr>
          <w:trHeight w:val="2448"/>
        </w:trPr>
        <w:tc>
          <w:tcPr>
            <w:tcW w:w="2790" w:type="dxa"/>
            <w:gridSpan w:val="2"/>
          </w:tcPr>
          <w:p w14:paraId="51DF89D7" w14:textId="4190B179" w:rsidR="007443A0" w:rsidRPr="007443A0" w:rsidRDefault="007443A0" w:rsidP="00542D3F">
            <w:pPr>
              <w:pStyle w:val="Information"/>
            </w:pPr>
          </w:p>
        </w:tc>
        <w:tc>
          <w:tcPr>
            <w:tcW w:w="720" w:type="dxa"/>
          </w:tcPr>
          <w:p w14:paraId="07B7DE24" w14:textId="77777777" w:rsidR="00647A4B" w:rsidRDefault="00647A4B" w:rsidP="00542D3F"/>
        </w:tc>
        <w:tc>
          <w:tcPr>
            <w:tcW w:w="7483" w:type="dxa"/>
            <w:vMerge/>
          </w:tcPr>
          <w:p w14:paraId="33D1C72C" w14:textId="77777777" w:rsidR="00647A4B" w:rsidRDefault="00647A4B" w:rsidP="00542D3F"/>
        </w:tc>
      </w:tr>
    </w:tbl>
    <w:p w14:paraId="5AC591CA" w14:textId="54585591" w:rsidR="007F5B63" w:rsidRPr="00CE1E3D" w:rsidRDefault="007F5B63" w:rsidP="00CE1E3D">
      <w:pPr>
        <w:pStyle w:val="BodyText"/>
      </w:pPr>
    </w:p>
    <w:sectPr w:rsidR="007F5B63" w:rsidRPr="00CE1E3D" w:rsidSect="00647A4B">
      <w:headerReference w:type="default" r:id="rId19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F97CBD" w14:textId="77777777" w:rsidR="00230ADF" w:rsidRDefault="00230ADF" w:rsidP="00590471">
      <w:r>
        <w:separator/>
      </w:r>
    </w:p>
  </w:endnote>
  <w:endnote w:type="continuationSeparator" w:id="0">
    <w:p w14:paraId="05FC764B" w14:textId="77777777" w:rsidR="00230ADF" w:rsidRDefault="00230AD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466FD9" w14:textId="77777777" w:rsidR="00230ADF" w:rsidRDefault="00230ADF" w:rsidP="00590471">
      <w:r>
        <w:separator/>
      </w:r>
    </w:p>
  </w:footnote>
  <w:footnote w:type="continuationSeparator" w:id="0">
    <w:p w14:paraId="58BBD5D1" w14:textId="77777777" w:rsidR="00230ADF" w:rsidRDefault="00230AD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C15CF" w14:textId="77777777"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516672" wp14:editId="54F3AE1A">
              <wp:simplePos x="0" y="0"/>
              <wp:positionH relativeFrom="page">
                <wp:posOffset>-914400</wp:posOffset>
              </wp:positionH>
              <wp:positionV relativeFrom="page">
                <wp:align>top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BCB109E" id="Group 8" o:spid="_x0000_s1026" alt="decorative elements&#10;" style="position:absolute;margin-left:-1in;margin-top:0;width:257.7pt;height:11in;z-index:251661312;mso-width-percent:420;mso-height-percent:1000;mso-position-horizontal-relative:page;mso-position-vertical:top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">
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04EB657E"/>
    <w:multiLevelType w:val="hybridMultilevel"/>
    <w:tmpl w:val="DD28F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74C6B"/>
    <w:multiLevelType w:val="hybridMultilevel"/>
    <w:tmpl w:val="AF2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70A8C"/>
    <w:multiLevelType w:val="hybridMultilevel"/>
    <w:tmpl w:val="A89263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ED743E"/>
    <w:multiLevelType w:val="hybridMultilevel"/>
    <w:tmpl w:val="6FFEC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9503C3"/>
    <w:multiLevelType w:val="hybridMultilevel"/>
    <w:tmpl w:val="1EBEA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9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1"/>
  </w:num>
  <w:num w:numId="12">
    <w:abstractNumId w:val="8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enforcement="1" w:cryptProviderType="rsaAES" w:cryptAlgorithmClass="hash" w:cryptAlgorithmType="typeAny" w:cryptAlgorithmSid="14" w:cryptSpinCount="100000" w:hash="nLrxa7gl2j8+8BGhmSIg2+J2edO+AXu9YwVtbhIF/OTBn7vp6nQ7PmWT4zctj0P+k2EpJXcAk5SrakRBQp1n8w==" w:salt="MspG+6La9Lx8ehoRxBYlYw==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4BB"/>
    <w:rsid w:val="0005327A"/>
    <w:rsid w:val="00060042"/>
    <w:rsid w:val="00067115"/>
    <w:rsid w:val="00071E84"/>
    <w:rsid w:val="000D13C9"/>
    <w:rsid w:val="000F7D04"/>
    <w:rsid w:val="00150ABD"/>
    <w:rsid w:val="00157CBC"/>
    <w:rsid w:val="001F5586"/>
    <w:rsid w:val="00222466"/>
    <w:rsid w:val="00230ADF"/>
    <w:rsid w:val="003102F8"/>
    <w:rsid w:val="00337FDF"/>
    <w:rsid w:val="00472C27"/>
    <w:rsid w:val="004779CF"/>
    <w:rsid w:val="004F3E1A"/>
    <w:rsid w:val="00507E82"/>
    <w:rsid w:val="005202A4"/>
    <w:rsid w:val="00542D3F"/>
    <w:rsid w:val="00555003"/>
    <w:rsid w:val="00566B5F"/>
    <w:rsid w:val="005801E5"/>
    <w:rsid w:val="00587DBA"/>
    <w:rsid w:val="00590471"/>
    <w:rsid w:val="005D01FA"/>
    <w:rsid w:val="0063758E"/>
    <w:rsid w:val="00647A4B"/>
    <w:rsid w:val="006825EC"/>
    <w:rsid w:val="00716927"/>
    <w:rsid w:val="00735D93"/>
    <w:rsid w:val="007443A0"/>
    <w:rsid w:val="00777209"/>
    <w:rsid w:val="00796A39"/>
    <w:rsid w:val="007F54A0"/>
    <w:rsid w:val="007F5B63"/>
    <w:rsid w:val="00846CB9"/>
    <w:rsid w:val="008472E9"/>
    <w:rsid w:val="0088145A"/>
    <w:rsid w:val="0088752C"/>
    <w:rsid w:val="008C2CFC"/>
    <w:rsid w:val="008F6E2E"/>
    <w:rsid w:val="009C2E65"/>
    <w:rsid w:val="009F6BAB"/>
    <w:rsid w:val="00A33CA4"/>
    <w:rsid w:val="00B6466C"/>
    <w:rsid w:val="00BC384A"/>
    <w:rsid w:val="00BF2992"/>
    <w:rsid w:val="00BF4D49"/>
    <w:rsid w:val="00C4452C"/>
    <w:rsid w:val="00CD74BB"/>
    <w:rsid w:val="00CE1E3D"/>
    <w:rsid w:val="00DF2F8A"/>
    <w:rsid w:val="00E90A60"/>
    <w:rsid w:val="00EA6BAC"/>
    <w:rsid w:val="00EE7E09"/>
    <w:rsid w:val="00EF48C9"/>
    <w:rsid w:val="00F0223C"/>
    <w:rsid w:val="00F51250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A05D56"/>
  <w14:defaultImageDpi w14:val="0"/>
  <w15:docId w15:val="{AB514BD1-9F15-4CE6-8F39-84347A2FA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A33CA4"/>
    <w:rPr>
      <w:color w:val="0070C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A33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Organic%20shapes%20resume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EEBFB3-C127-4F31-B5C7-115C7A095F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C57A86-09DD-43FE-99D7-019EF0DD1E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E3BFA7F-315B-4045-9FB5-B6546964BC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Organic shapes resume</Template>
  <TotalTime>128</TotalTime>
  <Pages>1</Pages>
  <Words>275</Words>
  <Characters>1571</Characters>
  <Application>Microsoft Office Word</Application>
  <DocSecurity>8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2018-07-25T03:09:00Z</dcterms:created>
  <dcterms:modified xsi:type="dcterms:W3CDTF">2018-07-25T19:26:00Z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